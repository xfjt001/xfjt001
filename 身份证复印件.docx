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59690</wp:posOffset>
            </wp:positionH>
            <wp:positionV relativeFrom="paragraph">
              <wp:posOffset>5715</wp:posOffset>
            </wp:positionV>
            <wp:extent cx="3168015" cy="1899920"/>
            <wp:effectExtent l="0" t="0" r="13335" b="5080"/>
            <wp:wrapNone/>
            <wp:docPr id="2" name="图片 2" descr="153188419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31884198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68015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83185</wp:posOffset>
            </wp:positionH>
            <wp:positionV relativeFrom="paragraph">
              <wp:posOffset>184150</wp:posOffset>
            </wp:positionV>
            <wp:extent cx="3134360" cy="1946910"/>
            <wp:effectExtent l="0" t="0" r="8890" b="15240"/>
            <wp:wrapNone/>
            <wp:docPr id="3" name="图片 3" descr="153188428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31884289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436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bookmarkStart w:id="0" w:name="_GoBack"/>
      <w:bookmarkEnd w:id="0"/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7473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</w:p>
    <w:p>
      <w:pPr>
        <w:tabs>
          <w:tab w:val="left" w:pos="7473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7473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7473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7473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7473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7473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7473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7473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7473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7473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7473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7473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7473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7473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7473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7473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7473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7473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7473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7473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7473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7473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7473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7473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7473"/>
        </w:tabs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-73660</wp:posOffset>
            </wp:positionH>
            <wp:positionV relativeFrom="paragraph">
              <wp:posOffset>12065</wp:posOffset>
            </wp:positionV>
            <wp:extent cx="3138170" cy="1936750"/>
            <wp:effectExtent l="0" t="0" r="5080" b="6350"/>
            <wp:wrapNone/>
            <wp:docPr id="4" name="图片 4" descr="1531884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3188482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817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-13335</wp:posOffset>
            </wp:positionH>
            <wp:positionV relativeFrom="paragraph">
              <wp:posOffset>2463165</wp:posOffset>
            </wp:positionV>
            <wp:extent cx="3126105" cy="1915160"/>
            <wp:effectExtent l="0" t="0" r="17145" b="8890"/>
            <wp:wrapNone/>
            <wp:docPr id="5" name="图片 5" descr="153188489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31884893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6105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09C0B7C"/>
    <w:rsid w:val="017068D4"/>
    <w:rsid w:val="0D6151D2"/>
    <w:rsid w:val="0EAF274D"/>
    <w:rsid w:val="0FEE115F"/>
    <w:rsid w:val="143D6BCC"/>
    <w:rsid w:val="1F1E26E9"/>
    <w:rsid w:val="509C0B7C"/>
    <w:rsid w:val="6D535020"/>
    <w:rsid w:val="75286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2018-07-18T03:19:00Z</dcterms:created>
  <dc:creator>简单</dc:creator>
  <cp:lastModifiedBy>简单</cp:lastModifiedBy>
  <cp:lastPrinted>2018-07-18T08:10:15Z</cp:lastPrinted>
  <dcterms:modified xsi:type="dcterms:W3CDTF">2018-07-18T08:12:28Z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